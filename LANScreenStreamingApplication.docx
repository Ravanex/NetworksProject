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C43A" w14:textId="77777777" w:rsidR="576062CF" w:rsidRDefault="576062CF" w:rsidP="00FD478C"/>
    <w:p w14:paraId="4F13E725" w14:textId="77777777" w:rsidR="576062CF" w:rsidRDefault="576062CF" w:rsidP="00FD478C"/>
    <w:p w14:paraId="49975CDE" w14:textId="77777777" w:rsidR="576062CF" w:rsidRDefault="576062CF" w:rsidP="00FD478C"/>
    <w:p w14:paraId="4ED2961A" w14:textId="77777777" w:rsidR="576062CF" w:rsidRDefault="576062CF" w:rsidP="00FD478C"/>
    <w:p w14:paraId="7FD53B08" w14:textId="2661688F" w:rsidR="576062CF" w:rsidRPr="00FD478C" w:rsidRDefault="009B6484" w:rsidP="00FD478C">
      <w:pPr>
        <w:pStyle w:val="Title"/>
      </w:pPr>
      <w:r w:rsidRPr="009B6484">
        <w:t>LAN Screen Streaming Application</w:t>
      </w:r>
      <w:r>
        <w:t xml:space="preserve"> </w:t>
      </w:r>
      <w:r w:rsidR="576062CF" w:rsidRPr="00FD478C">
        <w:t xml:space="preserve"> </w:t>
      </w:r>
    </w:p>
    <w:p w14:paraId="3246AF13" w14:textId="0269DDE3" w:rsidR="576062CF" w:rsidRDefault="00FD478C" w:rsidP="00FD478C">
      <w:pPr>
        <w:pStyle w:val="Subtitle"/>
      </w:pPr>
      <w:r w:rsidRPr="00FD478C">
        <w:t xml:space="preserve"> </w:t>
      </w:r>
    </w:p>
    <w:p w14:paraId="5CB72778" w14:textId="7853D991" w:rsidR="00FD478C" w:rsidRDefault="009B6484" w:rsidP="00FD478C">
      <w:pPr>
        <w:pStyle w:val="Subtitle"/>
      </w:pPr>
      <w:r>
        <w:t>Randy Cantu &amp; Ruben Puga</w:t>
      </w:r>
    </w:p>
    <w:p w14:paraId="79720FF1" w14:textId="7B5A75BD" w:rsidR="00FD478C" w:rsidRDefault="009B6484" w:rsidP="00FD478C">
      <w:pPr>
        <w:pStyle w:val="Subtitle"/>
      </w:pPr>
      <w:r>
        <w:t>UTRGV</w:t>
      </w:r>
      <w:r w:rsidR="00FD478C" w:rsidRPr="00FD478C">
        <w:t xml:space="preserve"> </w:t>
      </w:r>
    </w:p>
    <w:p w14:paraId="27DA793A" w14:textId="2109EE4D" w:rsidR="00FD478C" w:rsidRDefault="009B6484" w:rsidP="00FD478C">
      <w:pPr>
        <w:pStyle w:val="Subtitle"/>
      </w:pPr>
      <w:r>
        <w:t>CSCI 4345</w:t>
      </w:r>
    </w:p>
    <w:p w14:paraId="016B8518" w14:textId="3D40EE9A" w:rsidR="009B6484" w:rsidRPr="009B6484" w:rsidRDefault="009B6484" w:rsidP="009B6484">
      <w:pPr>
        <w:ind w:left="3600" w:firstLine="0"/>
      </w:pPr>
      <w:r>
        <w:t xml:space="preserve">           12/10/2025</w:t>
      </w:r>
    </w:p>
    <w:p w14:paraId="03697679" w14:textId="77777777" w:rsidR="576062CF" w:rsidRDefault="576062CF" w:rsidP="00DF3215"/>
    <w:p w14:paraId="7FF2AF9C" w14:textId="77777777" w:rsidR="717E282B" w:rsidRDefault="717E282B" w:rsidP="00DF3215"/>
    <w:p w14:paraId="1C47E198" w14:textId="77777777" w:rsidR="717E282B" w:rsidRDefault="717E282B" w:rsidP="00DF3215"/>
    <w:p w14:paraId="0CA649AE" w14:textId="77777777" w:rsidR="717E282B" w:rsidRDefault="717E282B" w:rsidP="00DF3215"/>
    <w:p w14:paraId="62655A4C" w14:textId="77777777" w:rsidR="717E282B" w:rsidRDefault="717E282B" w:rsidP="00DF3215"/>
    <w:p w14:paraId="6545F764" w14:textId="77777777" w:rsidR="709762D6" w:rsidRDefault="709762D6" w:rsidP="00DF3215"/>
    <w:p w14:paraId="483092BE" w14:textId="77777777" w:rsidR="709762D6" w:rsidRDefault="709762D6" w:rsidP="00DF3215"/>
    <w:p w14:paraId="0A7A4D95" w14:textId="77777777" w:rsidR="717E282B" w:rsidRDefault="717E282B" w:rsidP="00DF3215"/>
    <w:p w14:paraId="10FEF658" w14:textId="77777777" w:rsidR="5643BF48" w:rsidRDefault="5643BF48" w:rsidP="00DF3215"/>
    <w:p w14:paraId="203D3DB3" w14:textId="77777777" w:rsidR="733B038C" w:rsidRDefault="733B038C" w:rsidP="00DF3215"/>
    <w:p w14:paraId="6874CA8D" w14:textId="77777777" w:rsidR="717E282B" w:rsidRDefault="717E282B" w:rsidP="00DF3215"/>
    <w:p w14:paraId="638B6AD9" w14:textId="6BA1A1B8" w:rsidR="576062CF" w:rsidRDefault="00FD478C" w:rsidP="00FD478C">
      <w:pPr>
        <w:pStyle w:val="SectionTitle"/>
      </w:pPr>
      <w:r w:rsidRPr="00FD478C">
        <w:t xml:space="preserve"> </w:t>
      </w:r>
    </w:p>
    <w:p w14:paraId="768EE8AF" w14:textId="1C5CA84B" w:rsidR="00FD478C" w:rsidRDefault="00FD478C" w:rsidP="007D4A2B">
      <w:r w:rsidRPr="00FD478C">
        <w:t xml:space="preserve"> </w:t>
      </w:r>
    </w:p>
    <w:p w14:paraId="63818A51" w14:textId="77777777" w:rsidR="576062CF" w:rsidRDefault="576062CF" w:rsidP="576062CF">
      <w:r>
        <w:br w:type="page"/>
      </w:r>
    </w:p>
    <w:p w14:paraId="64CDD0A8" w14:textId="77777777" w:rsidR="009B6484" w:rsidRPr="00E42AD9" w:rsidRDefault="576062CF" w:rsidP="009B6484">
      <w:pPr>
        <w:ind w:left="2880"/>
        <w:rPr>
          <w:b/>
          <w:bCs/>
          <w:sz w:val="30"/>
          <w:szCs w:val="30"/>
        </w:rPr>
      </w:pPr>
      <w:r>
        <w:lastRenderedPageBreak/>
        <w:br w:type="page"/>
      </w:r>
      <w:r w:rsidR="009B6484">
        <w:rPr>
          <w:b/>
          <w:bCs/>
          <w:sz w:val="30"/>
          <w:szCs w:val="30"/>
        </w:rPr>
        <w:lastRenderedPageBreak/>
        <w:t xml:space="preserve">     </w:t>
      </w:r>
      <w:r w:rsidR="009B6484" w:rsidRPr="00E42AD9">
        <w:rPr>
          <w:b/>
          <w:bCs/>
          <w:sz w:val="30"/>
          <w:szCs w:val="30"/>
        </w:rPr>
        <w:t>The Project</w:t>
      </w:r>
    </w:p>
    <w:p w14:paraId="46CAB8AA" w14:textId="77777777" w:rsidR="009B6484" w:rsidRDefault="009B6484" w:rsidP="009B6484"/>
    <w:p w14:paraId="6A1B205B" w14:textId="77777777" w:rsidR="009B6484" w:rsidRDefault="009B6484" w:rsidP="009B6484">
      <w:r>
        <w:t xml:space="preserve">This project implements a lightweight LAN-based screen streaming application using only Python, sockets, </w:t>
      </w:r>
      <w:proofErr w:type="spellStart"/>
      <w:r>
        <w:t>Tkinter</w:t>
      </w:r>
      <w:proofErr w:type="spellEnd"/>
      <w:r>
        <w:t>, and OpenCV. The system is built as a single program with two selectable modes:</w:t>
      </w:r>
    </w:p>
    <w:p w14:paraId="2DB531A7" w14:textId="77777777" w:rsidR="009B6484" w:rsidRDefault="009B6484" w:rsidP="009B6484"/>
    <w:p w14:paraId="1B3EB168" w14:textId="10BB44E0" w:rsidR="009B6484" w:rsidRPr="002C1088" w:rsidRDefault="009B6484" w:rsidP="009B6484">
      <w:pPr>
        <w:jc w:val="center"/>
        <w:rPr>
          <w:b/>
          <w:bCs/>
        </w:rPr>
      </w:pPr>
      <w:r w:rsidRPr="002C1088">
        <w:rPr>
          <w:b/>
          <w:bCs/>
        </w:rPr>
        <w:t>Sender Mode (Client)</w:t>
      </w:r>
    </w:p>
    <w:p w14:paraId="4F289F2C" w14:textId="77777777" w:rsidR="009B6484" w:rsidRDefault="009B6484" w:rsidP="009B6484">
      <w:r>
        <w:t>Captures the screen, compresses each frame, and streams them over a TCP socket.</w:t>
      </w:r>
    </w:p>
    <w:p w14:paraId="646F4442" w14:textId="77777777" w:rsidR="009B6484" w:rsidRDefault="009B6484" w:rsidP="009B6484"/>
    <w:p w14:paraId="1B9A79B0" w14:textId="77777777" w:rsidR="009B6484" w:rsidRPr="002C1088" w:rsidRDefault="009B6484" w:rsidP="009B6484">
      <w:pPr>
        <w:jc w:val="center"/>
        <w:rPr>
          <w:b/>
          <w:bCs/>
        </w:rPr>
      </w:pPr>
      <w:r w:rsidRPr="002C1088">
        <w:rPr>
          <w:b/>
          <w:bCs/>
        </w:rPr>
        <w:t>Viewer Mode (Receiver)</w:t>
      </w:r>
    </w:p>
    <w:p w14:paraId="103B0306" w14:textId="77777777" w:rsidR="009B6484" w:rsidRDefault="009B6484" w:rsidP="009B6484">
      <w:r>
        <w:t>Connects to the sender, receives incoming frames, decodes them, and displays the live stream.</w:t>
      </w:r>
    </w:p>
    <w:p w14:paraId="42EFA57E" w14:textId="77777777" w:rsidR="009B6484" w:rsidRDefault="009B6484" w:rsidP="009B6484"/>
    <w:p w14:paraId="7EACA1F8" w14:textId="77777777" w:rsidR="009B6484" w:rsidRDefault="009B6484" w:rsidP="009B6484">
      <w:r>
        <w:t>This design mirrors the basic functionality behind remote-play or screen-sharing applications, but in a much simpler form intended for learning. The goal was to demonstrate how real-time visual data can be transmitted over a network using minimal tools while emphasizing the networking concepts involved.</w:t>
      </w:r>
    </w:p>
    <w:p w14:paraId="3FCEA712" w14:textId="77777777" w:rsidR="009B6484" w:rsidRDefault="009B6484" w:rsidP="009B6484"/>
    <w:p w14:paraId="75EC40AB" w14:textId="77777777" w:rsidR="009B6484" w:rsidRDefault="009B6484" w:rsidP="009B6484">
      <w:r>
        <w:t>Through this project, we explored socket programming, TCP communication, frame encoding/decoding, and client–server architecture.</w:t>
      </w:r>
    </w:p>
    <w:p w14:paraId="0379C5E1" w14:textId="77777777" w:rsidR="009B6484" w:rsidRDefault="009B6484" w:rsidP="009B6484"/>
    <w:p w14:paraId="71A8EFA0" w14:textId="77777777" w:rsidR="009B6484" w:rsidRDefault="009B6484" w:rsidP="009B6484"/>
    <w:p w14:paraId="78FDB160" w14:textId="7B4DEFB5" w:rsidR="009B6484" w:rsidRPr="00E42AD9" w:rsidRDefault="009B6484" w:rsidP="009B6484">
      <w:pPr>
        <w:jc w:val="center"/>
        <w:rPr>
          <w:b/>
          <w:bCs/>
          <w:sz w:val="30"/>
          <w:szCs w:val="30"/>
        </w:rPr>
      </w:pPr>
      <w:r w:rsidRPr="00E42AD9">
        <w:rPr>
          <w:b/>
          <w:bCs/>
          <w:sz w:val="30"/>
          <w:szCs w:val="30"/>
        </w:rPr>
        <w:t>Breakdown of Implementation</w:t>
      </w:r>
    </w:p>
    <w:p w14:paraId="378AB194" w14:textId="77777777" w:rsidR="009B6484" w:rsidRDefault="009B6484" w:rsidP="009B6484"/>
    <w:p w14:paraId="5ECB3E6D" w14:textId="77F1E4A4" w:rsidR="009B6484" w:rsidRPr="00E42AD9" w:rsidRDefault="009B6484" w:rsidP="009B6484">
      <w:pPr>
        <w:jc w:val="center"/>
        <w:rPr>
          <w:b/>
          <w:bCs/>
        </w:rPr>
      </w:pPr>
      <w:r w:rsidRPr="00E42AD9">
        <w:rPr>
          <w:b/>
          <w:bCs/>
        </w:rPr>
        <w:lastRenderedPageBreak/>
        <w:t>Unified Application Structure</w:t>
      </w:r>
    </w:p>
    <w:p w14:paraId="3626B643" w14:textId="77777777" w:rsidR="009B6484" w:rsidRDefault="009B6484" w:rsidP="009B6484"/>
    <w:p w14:paraId="062AF9F1" w14:textId="77777777" w:rsidR="009B6484" w:rsidRDefault="009B6484" w:rsidP="009B6484">
      <w:r>
        <w:t>The entire project is a single Python application with a launcher interface.</w:t>
      </w:r>
    </w:p>
    <w:p w14:paraId="39C33E9C" w14:textId="77777777" w:rsidR="009B6484" w:rsidRDefault="009B6484" w:rsidP="009B6484">
      <w:r>
        <w:t>The launcher allows the user to choose between two modes:</w:t>
      </w:r>
    </w:p>
    <w:p w14:paraId="1245B905" w14:textId="77777777" w:rsidR="009B6484" w:rsidRDefault="009B6484" w:rsidP="009B6484"/>
    <w:p w14:paraId="17D7C032" w14:textId="77777777" w:rsidR="009B6484" w:rsidRDefault="009B6484" w:rsidP="009B6484">
      <w:r>
        <w:t>1) Sender (Client)</w:t>
      </w:r>
    </w:p>
    <w:p w14:paraId="4AF50DAA" w14:textId="77777777" w:rsidR="009B6484" w:rsidRDefault="009B6484" w:rsidP="009B6484">
      <w:r>
        <w:t>2) Viewer (Receiver)</w:t>
      </w:r>
    </w:p>
    <w:p w14:paraId="361A01E2" w14:textId="77777777" w:rsidR="009B6484" w:rsidRDefault="009B6484" w:rsidP="009B6484"/>
    <w:p w14:paraId="1EC70DC0" w14:textId="77777777" w:rsidR="009B6484" w:rsidRDefault="009B6484" w:rsidP="009B6484">
      <w:r>
        <w:t>Once a mode is selected, the interface provides the required input fields (IP address or port) and launches the appropriate streaming logic.</w:t>
      </w:r>
    </w:p>
    <w:p w14:paraId="55673FA3" w14:textId="77777777" w:rsidR="009B6484" w:rsidRDefault="009B6484" w:rsidP="009B6484"/>
    <w:p w14:paraId="75013597" w14:textId="77777777" w:rsidR="009B6484" w:rsidRPr="00E42AD9" w:rsidRDefault="009B6484" w:rsidP="009B6484">
      <w:pPr>
        <w:jc w:val="center"/>
        <w:rPr>
          <w:b/>
          <w:bCs/>
        </w:rPr>
      </w:pPr>
      <w:r w:rsidRPr="00E42AD9">
        <w:rPr>
          <w:b/>
          <w:bCs/>
        </w:rPr>
        <w:t>Network Topology</w:t>
      </w:r>
    </w:p>
    <w:p w14:paraId="4A71D8D7" w14:textId="77777777" w:rsidR="009B6484" w:rsidRDefault="009B6484" w:rsidP="009B6484"/>
    <w:p w14:paraId="0C989B08" w14:textId="77777777" w:rsidR="009B6484" w:rsidRDefault="009B6484" w:rsidP="009B6484">
      <w:r>
        <w:t>The application uses a simple two-device LAN topology:</w:t>
      </w:r>
    </w:p>
    <w:p w14:paraId="55803D19" w14:textId="77777777" w:rsidR="009B6484" w:rsidRDefault="009B6484" w:rsidP="009B6484"/>
    <w:p w14:paraId="33B4D4F4" w14:textId="77777777" w:rsidR="009B6484" w:rsidRDefault="009B6484" w:rsidP="009B6484">
      <w:r>
        <w:rPr>
          <w:noProof/>
        </w:rPr>
        <w:drawing>
          <wp:inline distT="0" distB="0" distL="0" distR="0" wp14:anchorId="170E5E46" wp14:editId="6E603F04">
            <wp:extent cx="5937250" cy="2438400"/>
            <wp:effectExtent l="0" t="0" r="6350" b="0"/>
            <wp:docPr id="1469299016" name="Picture 4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9016" name="Picture 4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6B8F" w14:textId="77777777" w:rsidR="009B6484" w:rsidRDefault="009B6484" w:rsidP="009B6484">
      <w:r>
        <w:t xml:space="preserve">- The viewer listens </w:t>
      </w:r>
      <w:proofErr w:type="gramStart"/>
      <w:r>
        <w:t>on</w:t>
      </w:r>
      <w:proofErr w:type="gramEnd"/>
      <w:r>
        <w:t xml:space="preserve"> </w:t>
      </w:r>
      <w:proofErr w:type="gramStart"/>
      <w:r>
        <w:t>a TCP</w:t>
      </w:r>
      <w:proofErr w:type="gramEnd"/>
      <w:r>
        <w:t xml:space="preserve"> port.</w:t>
      </w:r>
    </w:p>
    <w:p w14:paraId="16DD1B67" w14:textId="77777777" w:rsidR="009B6484" w:rsidRDefault="009B6484" w:rsidP="009B6484">
      <w:r>
        <w:lastRenderedPageBreak/>
        <w:t>- The sender connects to the viewer’s IP and port.</w:t>
      </w:r>
    </w:p>
    <w:p w14:paraId="3B70F8B6" w14:textId="77777777" w:rsidR="009B6484" w:rsidRDefault="009B6484" w:rsidP="009B6484">
      <w:r>
        <w:t>- Frames are transmitted continuously in one direction (from sender to viewer).</w:t>
      </w:r>
    </w:p>
    <w:p w14:paraId="78024417" w14:textId="77777777" w:rsidR="009B6484" w:rsidRDefault="009B6484" w:rsidP="009B6484"/>
    <w:p w14:paraId="09FB2EBB" w14:textId="77777777" w:rsidR="009B6484" w:rsidRPr="00E42AD9" w:rsidRDefault="009B6484" w:rsidP="009B6484">
      <w:pPr>
        <w:rPr>
          <w:b/>
          <w:bCs/>
        </w:rPr>
      </w:pPr>
    </w:p>
    <w:p w14:paraId="043C5F87" w14:textId="77777777" w:rsidR="009B6484" w:rsidRPr="00E42AD9" w:rsidRDefault="009B6484" w:rsidP="009B6484">
      <w:pPr>
        <w:ind w:left="2880"/>
        <w:rPr>
          <w:b/>
          <w:bCs/>
        </w:rPr>
      </w:pPr>
      <w:r>
        <w:rPr>
          <w:b/>
          <w:bCs/>
        </w:rPr>
        <w:t xml:space="preserve">    </w:t>
      </w:r>
      <w:r w:rsidRPr="00E42AD9">
        <w:rPr>
          <w:b/>
          <w:bCs/>
        </w:rPr>
        <w:t>Tools and Technologies</w:t>
      </w:r>
    </w:p>
    <w:p w14:paraId="1B297C3C" w14:textId="77777777" w:rsidR="009B6484" w:rsidRDefault="009B6484" w:rsidP="009B6484"/>
    <w:p w14:paraId="218FDA7F" w14:textId="77777777" w:rsidR="009B6484" w:rsidRDefault="009B6484" w:rsidP="009B6484">
      <w:r>
        <w:t>We intentionally used a very small set of tools:</w:t>
      </w:r>
    </w:p>
    <w:p w14:paraId="26BE05AB" w14:textId="77777777" w:rsidR="009B6484" w:rsidRDefault="009B6484" w:rsidP="009B6484"/>
    <w:p w14:paraId="62EC2831" w14:textId="77777777" w:rsidR="009B6484" w:rsidRDefault="009B6484" w:rsidP="009B6484">
      <w:r>
        <w:t>Python</w:t>
      </w:r>
    </w:p>
    <w:p w14:paraId="18CECD0D" w14:textId="77777777" w:rsidR="009B6484" w:rsidRDefault="009B6484" w:rsidP="009B6484">
      <w:r>
        <w:t>- Core language for application logic, flow control, and data handling.</w:t>
      </w:r>
    </w:p>
    <w:p w14:paraId="509D18C1" w14:textId="77777777" w:rsidR="009B6484" w:rsidRDefault="009B6484" w:rsidP="009B6484"/>
    <w:p w14:paraId="35CB8452" w14:textId="77777777" w:rsidR="009B6484" w:rsidRDefault="009B6484" w:rsidP="009B6484">
      <w:r>
        <w:t>socket (Python standard library)</w:t>
      </w:r>
    </w:p>
    <w:p w14:paraId="5BA02052" w14:textId="77777777" w:rsidR="009B6484" w:rsidRDefault="009B6484" w:rsidP="009B6484">
      <w:r>
        <w:t>- Creates TCP connections between sender and viewer.</w:t>
      </w:r>
    </w:p>
    <w:p w14:paraId="2904BE29" w14:textId="77777777" w:rsidR="009B6484" w:rsidRDefault="009B6484" w:rsidP="009B6484">
      <w:r>
        <w:t>- Sends and receives frame data over the network.</w:t>
      </w:r>
    </w:p>
    <w:p w14:paraId="35FFF29A" w14:textId="77777777" w:rsidR="009B6484" w:rsidRDefault="009B6484" w:rsidP="009B6484"/>
    <w:p w14:paraId="370AD144" w14:textId="77777777" w:rsidR="009B6484" w:rsidRDefault="009B6484" w:rsidP="009B6484">
      <w:r>
        <w:t>OpenCV (cv2)</w:t>
      </w:r>
    </w:p>
    <w:p w14:paraId="350AF6F2" w14:textId="77777777" w:rsidR="009B6484" w:rsidRDefault="009B6484" w:rsidP="009B6484">
      <w:r>
        <w:t>- Encodes captured frames into compressed byte arrays.</w:t>
      </w:r>
    </w:p>
    <w:p w14:paraId="00B06235" w14:textId="77777777" w:rsidR="009B6484" w:rsidRDefault="009B6484" w:rsidP="009B6484">
      <w:r>
        <w:t>- Decodes received frames back into displayable images.</w:t>
      </w:r>
    </w:p>
    <w:p w14:paraId="09B438E4" w14:textId="77777777" w:rsidR="009B6484" w:rsidRDefault="009B6484" w:rsidP="009B6484">
      <w:r>
        <w:t>- Displays the live video feed in a window on the viewer side.</w:t>
      </w:r>
    </w:p>
    <w:p w14:paraId="61F727B1" w14:textId="77777777" w:rsidR="009B6484" w:rsidRDefault="009B6484" w:rsidP="009B6484"/>
    <w:p w14:paraId="61BAA4BA" w14:textId="77777777" w:rsidR="009B6484" w:rsidRDefault="009B6484" w:rsidP="009B6484">
      <w:proofErr w:type="spellStart"/>
      <w:r>
        <w:t>Tkinter</w:t>
      </w:r>
      <w:proofErr w:type="spellEnd"/>
    </w:p>
    <w:p w14:paraId="504E599F" w14:textId="77777777" w:rsidR="009B6484" w:rsidRDefault="009B6484" w:rsidP="009B6484">
      <w:r>
        <w:t>- Provides the launcher user interface.</w:t>
      </w:r>
    </w:p>
    <w:p w14:paraId="68D111BC" w14:textId="77777777" w:rsidR="009B6484" w:rsidRDefault="009B6484" w:rsidP="009B6484">
      <w:r>
        <w:t>- Allows mode selection (Sender or Viewer), IP/port input, and start/stop actions.</w:t>
      </w:r>
    </w:p>
    <w:p w14:paraId="37A2457F" w14:textId="77777777" w:rsidR="009B6484" w:rsidRDefault="009B6484" w:rsidP="009B6484"/>
    <w:p w14:paraId="6750D7B3" w14:textId="77777777" w:rsidR="009B6484" w:rsidRDefault="009B6484" w:rsidP="009B6484">
      <w:r>
        <w:lastRenderedPageBreak/>
        <w:t>No additional third-party tools were used beyond OpenCV. This kept the implementation focused on networking and basic image handling.</w:t>
      </w:r>
    </w:p>
    <w:p w14:paraId="236FE192" w14:textId="77777777" w:rsidR="009B6484" w:rsidRDefault="009B6484" w:rsidP="009B6484"/>
    <w:p w14:paraId="162D54F7" w14:textId="77777777" w:rsidR="009B6484" w:rsidRDefault="009B6484" w:rsidP="009B6484"/>
    <w:p w14:paraId="642140AD" w14:textId="77777777" w:rsidR="009B6484" w:rsidRPr="00E42AD9" w:rsidRDefault="009B6484" w:rsidP="009B6484">
      <w:pPr>
        <w:ind w:left="2880"/>
        <w:rPr>
          <w:b/>
          <w:bCs/>
        </w:rPr>
      </w:pPr>
      <w:r>
        <w:t xml:space="preserve">     </w:t>
      </w:r>
      <w:r w:rsidRPr="00E42AD9">
        <w:rPr>
          <w:b/>
          <w:bCs/>
        </w:rPr>
        <w:t>Sender Mode (Client)</w:t>
      </w:r>
    </w:p>
    <w:p w14:paraId="6ABB087C" w14:textId="77777777" w:rsidR="009B6484" w:rsidRDefault="009B6484" w:rsidP="009B6484"/>
    <w:p w14:paraId="24415C82" w14:textId="77777777" w:rsidR="009B6484" w:rsidRDefault="009B6484" w:rsidP="009B6484">
      <w:r>
        <w:t>The sender mode is responsible for capturing the screen and transmitting frames to the viewer.</w:t>
      </w:r>
    </w:p>
    <w:p w14:paraId="7A86AA6F" w14:textId="77777777" w:rsidR="009B6484" w:rsidRDefault="009B6484" w:rsidP="009B6484"/>
    <w:p w14:paraId="1B4561E8" w14:textId="77777777" w:rsidR="009B6484" w:rsidRDefault="009B6484" w:rsidP="009B6484">
      <w:r>
        <w:t>Main responsibilities:</w:t>
      </w:r>
    </w:p>
    <w:p w14:paraId="4FC9C53E" w14:textId="77777777" w:rsidR="009B6484" w:rsidRDefault="009B6484" w:rsidP="009B6484"/>
    <w:p w14:paraId="0AA0ABB3" w14:textId="77777777" w:rsidR="009B6484" w:rsidRDefault="009B6484" w:rsidP="009B6484">
      <w:r>
        <w:t>1) Screen Capture</w:t>
      </w:r>
    </w:p>
    <w:p w14:paraId="50E7B324" w14:textId="77777777" w:rsidR="009B6484" w:rsidRDefault="009B6484" w:rsidP="009B6484">
      <w:r>
        <w:t xml:space="preserve">   - Captures the current screen frame-by-frame using Python and OpenCV-based methods.</w:t>
      </w:r>
    </w:p>
    <w:p w14:paraId="63D03FFF" w14:textId="77777777" w:rsidR="009B6484" w:rsidRDefault="009B6484" w:rsidP="009B6484"/>
    <w:p w14:paraId="47340442" w14:textId="77777777" w:rsidR="009B6484" w:rsidRDefault="009B6484" w:rsidP="009B6484">
      <w:r>
        <w:t>2) Frame Compression</w:t>
      </w:r>
    </w:p>
    <w:p w14:paraId="31944406" w14:textId="77777777" w:rsidR="009B6484" w:rsidRDefault="009B6484" w:rsidP="009B6484">
      <w:r>
        <w:t xml:space="preserve">   - Each frame is encoded into a compressed format (such as JPEG-like byte data) to reduce the amount of data sent over the network.</w:t>
      </w:r>
    </w:p>
    <w:p w14:paraId="2002712C" w14:textId="77777777" w:rsidR="009B6484" w:rsidRDefault="009B6484" w:rsidP="009B6484"/>
    <w:p w14:paraId="18BC7A68" w14:textId="77777777" w:rsidR="009B6484" w:rsidRDefault="009B6484" w:rsidP="009B6484">
      <w:r>
        <w:t>3) TCP Streaming</w:t>
      </w:r>
    </w:p>
    <w:p w14:paraId="11B09DF5" w14:textId="77777777" w:rsidR="009B6484" w:rsidRDefault="009B6484" w:rsidP="009B6484">
      <w:r>
        <w:t xml:space="preserve">   - Connects to the viewer’s IP address and port.</w:t>
      </w:r>
    </w:p>
    <w:p w14:paraId="3FA87FFE" w14:textId="77777777" w:rsidR="009B6484" w:rsidRDefault="009B6484" w:rsidP="009B6484">
      <w:r>
        <w:t xml:space="preserve">   - For each frame:</w:t>
      </w:r>
    </w:p>
    <w:p w14:paraId="3E4311C2" w14:textId="77777777" w:rsidR="009B6484" w:rsidRDefault="009B6484" w:rsidP="009B6484">
      <w:r>
        <w:t xml:space="preserve">       a. Computes the size of the encoded frame (in bytes).</w:t>
      </w:r>
    </w:p>
    <w:p w14:paraId="2E0D1B31" w14:textId="77777777" w:rsidR="009B6484" w:rsidRDefault="009B6484" w:rsidP="009B6484">
      <w:r>
        <w:t xml:space="preserve">       b. Sends a header that contains the frame size.</w:t>
      </w:r>
    </w:p>
    <w:p w14:paraId="47D8E6DD" w14:textId="77777777" w:rsidR="009B6484" w:rsidRDefault="009B6484" w:rsidP="009B6484">
      <w:r>
        <w:t xml:space="preserve">       c. Sends the actual frame bytes.</w:t>
      </w:r>
    </w:p>
    <w:p w14:paraId="671D91BC" w14:textId="77777777" w:rsidR="009B6484" w:rsidRDefault="009B6484" w:rsidP="009B6484">
      <w:r>
        <w:lastRenderedPageBreak/>
        <w:t xml:space="preserve">   - Repeats this process continuously (approximately 10–20 frames per second, depending on system performance).</w:t>
      </w:r>
    </w:p>
    <w:p w14:paraId="746CD740" w14:textId="77777777" w:rsidR="009B6484" w:rsidRDefault="009B6484" w:rsidP="009B6484"/>
    <w:p w14:paraId="0E8A990E" w14:textId="77777777" w:rsidR="009B6484" w:rsidRDefault="009B6484" w:rsidP="009B6484">
      <w:r>
        <w:t>4) Sender UI (Launcher Integration)</w:t>
      </w:r>
    </w:p>
    <w:p w14:paraId="761E69A7" w14:textId="77777777" w:rsidR="009B6484" w:rsidRDefault="009B6484" w:rsidP="009B6484">
      <w:r>
        <w:t xml:space="preserve">   - Provides input fields for:</w:t>
      </w:r>
    </w:p>
    <w:p w14:paraId="07C81505" w14:textId="77777777" w:rsidR="009B6484" w:rsidRDefault="009B6484" w:rsidP="009B6484">
      <w:r>
        <w:t xml:space="preserve">       - Viewer IP address</w:t>
      </w:r>
    </w:p>
    <w:p w14:paraId="21DB2348" w14:textId="77777777" w:rsidR="009B6484" w:rsidRDefault="009B6484" w:rsidP="009B6484">
      <w:r>
        <w:t xml:space="preserve">       - Port number</w:t>
      </w:r>
    </w:p>
    <w:p w14:paraId="6EE5390D" w14:textId="77777777" w:rsidR="009B6484" w:rsidRDefault="009B6484" w:rsidP="009B6484">
      <w:r>
        <w:t xml:space="preserve">   - Includes a “Start Streaming” button to begin sending frames.</w:t>
      </w:r>
    </w:p>
    <w:p w14:paraId="6ACA94E4" w14:textId="77777777" w:rsidR="009B6484" w:rsidRDefault="009B6484" w:rsidP="009B6484">
      <w:r>
        <w:t xml:space="preserve">   - Allows the user to stop streaming and exit cleanly.</w:t>
      </w:r>
    </w:p>
    <w:p w14:paraId="78BEE1B1" w14:textId="77777777" w:rsidR="009B6484" w:rsidRDefault="009B6484" w:rsidP="009B6484"/>
    <w:p w14:paraId="4DE52EAC" w14:textId="77777777" w:rsidR="009B6484" w:rsidRDefault="009B6484" w:rsidP="009B6484">
      <w:r>
        <w:t>Sender-side logical flow:</w:t>
      </w:r>
    </w:p>
    <w:p w14:paraId="6C3C618F" w14:textId="77777777" w:rsidR="009B6484" w:rsidRDefault="009B6484" w:rsidP="009B6484">
      <w:r>
        <w:t xml:space="preserve">    </w:t>
      </w:r>
      <w:r>
        <w:rPr>
          <w:noProof/>
        </w:rPr>
        <w:drawing>
          <wp:inline distT="0" distB="0" distL="0" distR="0" wp14:anchorId="3D1BE06D" wp14:editId="7D5E6281">
            <wp:extent cx="5943600" cy="1695450"/>
            <wp:effectExtent l="0" t="0" r="0" b="0"/>
            <wp:docPr id="413961232" name="Picture 5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1232" name="Picture 5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AC6C" w14:textId="77777777" w:rsidR="009B6484" w:rsidRDefault="009B6484" w:rsidP="009B6484"/>
    <w:p w14:paraId="011EA6A5" w14:textId="77777777" w:rsidR="009B6484" w:rsidRDefault="009B6484" w:rsidP="009B6484"/>
    <w:p w14:paraId="0FEBC1A4" w14:textId="77777777" w:rsidR="009B6484" w:rsidRPr="00C934E3" w:rsidRDefault="009B6484" w:rsidP="009B6484">
      <w:pPr>
        <w:ind w:left="2160"/>
        <w:rPr>
          <w:b/>
          <w:bCs/>
        </w:rPr>
      </w:pPr>
      <w:r w:rsidRPr="00C934E3">
        <w:rPr>
          <w:b/>
          <w:bCs/>
        </w:rPr>
        <w:t xml:space="preserve">   Viewer Mode (Receiver)</w:t>
      </w:r>
    </w:p>
    <w:p w14:paraId="62705ECF" w14:textId="77777777" w:rsidR="009B6484" w:rsidRDefault="009B6484" w:rsidP="009B6484"/>
    <w:p w14:paraId="0BF21351" w14:textId="77777777" w:rsidR="009B6484" w:rsidRDefault="009B6484" w:rsidP="009B6484">
      <w:r>
        <w:t>The viewer mode is responsible for listening for a connection from the sender, receiving frames, decoding them, and displaying the stream.</w:t>
      </w:r>
    </w:p>
    <w:p w14:paraId="60DBB9A1" w14:textId="77777777" w:rsidR="009B6484" w:rsidRDefault="009B6484" w:rsidP="009B6484"/>
    <w:p w14:paraId="686D3FF6" w14:textId="77777777" w:rsidR="009B6484" w:rsidRDefault="009B6484" w:rsidP="009B6484">
      <w:r>
        <w:t>Main responsibilities:</w:t>
      </w:r>
    </w:p>
    <w:p w14:paraId="423B9E7A" w14:textId="77777777" w:rsidR="009B6484" w:rsidRDefault="009B6484" w:rsidP="009B6484"/>
    <w:p w14:paraId="043B8D8F" w14:textId="77777777" w:rsidR="009B6484" w:rsidRDefault="009B6484" w:rsidP="009B6484">
      <w:r>
        <w:t>1) TCP Listening</w:t>
      </w:r>
    </w:p>
    <w:p w14:paraId="7BB25540" w14:textId="77777777" w:rsidR="009B6484" w:rsidRDefault="009B6484" w:rsidP="009B6484">
      <w:r>
        <w:t xml:space="preserve">   - Opens a server socket on a user-specified port.</w:t>
      </w:r>
    </w:p>
    <w:p w14:paraId="037D8232" w14:textId="77777777" w:rsidR="009B6484" w:rsidRDefault="009B6484" w:rsidP="009B6484">
      <w:r>
        <w:t xml:space="preserve">   - Waits for an incoming connection from the sender.</w:t>
      </w:r>
    </w:p>
    <w:p w14:paraId="00F87B14" w14:textId="77777777" w:rsidR="009B6484" w:rsidRDefault="009B6484" w:rsidP="009B6484"/>
    <w:p w14:paraId="5796699C" w14:textId="77777777" w:rsidR="009B6484" w:rsidRDefault="009B6484" w:rsidP="009B6484">
      <w:r>
        <w:t>2) Frame Reception</w:t>
      </w:r>
    </w:p>
    <w:p w14:paraId="405E5A1E" w14:textId="77777777" w:rsidR="009B6484" w:rsidRDefault="009B6484" w:rsidP="009B6484">
      <w:r>
        <w:t xml:space="preserve">   - For each frame:</w:t>
      </w:r>
    </w:p>
    <w:p w14:paraId="7EB40B09" w14:textId="77777777" w:rsidR="009B6484" w:rsidRDefault="009B6484" w:rsidP="009B6484">
      <w:r>
        <w:t xml:space="preserve">       a. Receives the size header to determine how many bytes to expect.</w:t>
      </w:r>
    </w:p>
    <w:p w14:paraId="5C1845D0" w14:textId="77777777" w:rsidR="009B6484" w:rsidRDefault="009B6484" w:rsidP="009B6484">
      <w:r>
        <w:t xml:space="preserve">       b. Reads exactly that many bytes from the TCP socket.</w:t>
      </w:r>
    </w:p>
    <w:p w14:paraId="2A3B2BFC" w14:textId="77777777" w:rsidR="009B6484" w:rsidRDefault="009B6484" w:rsidP="009B6484"/>
    <w:p w14:paraId="3B1319D8" w14:textId="77777777" w:rsidR="009B6484" w:rsidRDefault="009B6484" w:rsidP="009B6484">
      <w:r>
        <w:t>3) Frame Decoding</w:t>
      </w:r>
    </w:p>
    <w:p w14:paraId="66D34F41" w14:textId="77777777" w:rsidR="009B6484" w:rsidRDefault="009B6484" w:rsidP="009B6484">
      <w:r>
        <w:t xml:space="preserve">   - Uses OpenCV to decode the received byte array back into an image frame.</w:t>
      </w:r>
    </w:p>
    <w:p w14:paraId="53945E02" w14:textId="77777777" w:rsidR="009B6484" w:rsidRDefault="009B6484" w:rsidP="009B6484"/>
    <w:p w14:paraId="7DE7540E" w14:textId="77777777" w:rsidR="009B6484" w:rsidRDefault="009B6484" w:rsidP="009B6484">
      <w:r>
        <w:t>4) Display</w:t>
      </w:r>
    </w:p>
    <w:p w14:paraId="2E909B6B" w14:textId="77777777" w:rsidR="009B6484" w:rsidRDefault="009B6484" w:rsidP="009B6484">
      <w:r>
        <w:t xml:space="preserve">   - Displays each decoded frame in a window.</w:t>
      </w:r>
    </w:p>
    <w:p w14:paraId="7CA714EF" w14:textId="77777777" w:rsidR="009B6484" w:rsidRDefault="009B6484" w:rsidP="009B6484">
      <w:r>
        <w:t xml:space="preserve">   - Updates continuously to create the appearance of a live video stream.</w:t>
      </w:r>
    </w:p>
    <w:p w14:paraId="30DB1674" w14:textId="77777777" w:rsidR="009B6484" w:rsidRDefault="009B6484" w:rsidP="009B6484"/>
    <w:p w14:paraId="5FF91CE8" w14:textId="77777777" w:rsidR="009B6484" w:rsidRDefault="009B6484" w:rsidP="009B6484">
      <w:r>
        <w:t>5) Viewer UI (Launcher Integration)</w:t>
      </w:r>
    </w:p>
    <w:p w14:paraId="72D6D608" w14:textId="77777777" w:rsidR="009B6484" w:rsidRDefault="009B6484" w:rsidP="009B6484">
      <w:r>
        <w:t xml:space="preserve">   - Provides an input field for the listening port.</w:t>
      </w:r>
    </w:p>
    <w:p w14:paraId="36DDE45F" w14:textId="77777777" w:rsidR="009B6484" w:rsidRDefault="009B6484" w:rsidP="009B6484">
      <w:r>
        <w:t xml:space="preserve">   - Includes a “Start Viewer” button to begin listening and displaying frames.</w:t>
      </w:r>
    </w:p>
    <w:p w14:paraId="798EE6E7" w14:textId="77777777" w:rsidR="009B6484" w:rsidRDefault="009B6484" w:rsidP="009B6484">
      <w:r>
        <w:t xml:space="preserve">   - Allows the user to stop the viewer and close the application cleanly.</w:t>
      </w:r>
    </w:p>
    <w:p w14:paraId="7A3D1650" w14:textId="77777777" w:rsidR="009B6484" w:rsidRDefault="009B6484" w:rsidP="009B6484"/>
    <w:p w14:paraId="148DF892" w14:textId="77777777" w:rsidR="009B6484" w:rsidRDefault="009B6484" w:rsidP="009B6484">
      <w:r>
        <w:lastRenderedPageBreak/>
        <w:t>Viewer-side logical flow:</w:t>
      </w:r>
    </w:p>
    <w:p w14:paraId="2585B61C" w14:textId="77777777" w:rsidR="009B6484" w:rsidRDefault="009B6484" w:rsidP="009B6484">
      <w:r>
        <w:rPr>
          <w:noProof/>
        </w:rPr>
        <w:drawing>
          <wp:inline distT="0" distB="0" distL="0" distR="0" wp14:anchorId="779E7CBF" wp14:editId="28F5D7FD">
            <wp:extent cx="5943600" cy="1981200"/>
            <wp:effectExtent l="0" t="0" r="0" b="0"/>
            <wp:docPr id="1033640494" name="Picture 6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40494" name="Picture 6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0513" w14:textId="77777777" w:rsidR="009B6484" w:rsidRDefault="009B6484" w:rsidP="009B6484"/>
    <w:p w14:paraId="69D76684" w14:textId="77777777" w:rsidR="009B6484" w:rsidRPr="00E42AD9" w:rsidRDefault="009B6484" w:rsidP="009B6484">
      <w:pPr>
        <w:rPr>
          <w:b/>
          <w:bCs/>
        </w:rPr>
      </w:pPr>
      <w:r>
        <w:t xml:space="preserve"> </w:t>
      </w:r>
      <w:r>
        <w:tab/>
      </w:r>
      <w:r>
        <w:tab/>
      </w:r>
      <w:r>
        <w:tab/>
        <w:t xml:space="preserve">      </w:t>
      </w:r>
      <w:r w:rsidRPr="00E42AD9">
        <w:rPr>
          <w:b/>
          <w:bCs/>
        </w:rPr>
        <w:t>End-to-End Communication Flow</w:t>
      </w:r>
    </w:p>
    <w:p w14:paraId="0784D423" w14:textId="77777777" w:rsidR="009B6484" w:rsidRDefault="009B6484" w:rsidP="009B6484"/>
    <w:p w14:paraId="0DCAF1B3" w14:textId="77777777" w:rsidR="009B6484" w:rsidRDefault="009B6484" w:rsidP="009B6484">
      <w:r>
        <w:t>The coordinated behavior of Sender and Viewer modes looks like this:</w:t>
      </w:r>
    </w:p>
    <w:p w14:paraId="3DA70F3C" w14:textId="77777777" w:rsidR="009B6484" w:rsidRDefault="009B6484" w:rsidP="009B6484"/>
    <w:p w14:paraId="4D0034E8" w14:textId="77777777" w:rsidR="009B6484" w:rsidRDefault="009B6484" w:rsidP="009B6484">
      <w:r>
        <w:rPr>
          <w:noProof/>
        </w:rPr>
        <w:drawing>
          <wp:inline distT="0" distB="0" distL="0" distR="0" wp14:anchorId="168A209B" wp14:editId="7A6BD8C0">
            <wp:extent cx="5937250" cy="3206750"/>
            <wp:effectExtent l="0" t="0" r="6350" b="0"/>
            <wp:docPr id="1540236261" name="Picture 7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6261" name="Picture 7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8665" w14:textId="77777777" w:rsidR="009B6484" w:rsidRDefault="009B6484" w:rsidP="009B6484">
      <w:r>
        <w:t>This cycle repeats continuously for the duration of the session, resulting in a live stream of the sender’s screen on the viewer’s device.</w:t>
      </w:r>
    </w:p>
    <w:p w14:paraId="7502898F" w14:textId="77777777" w:rsidR="009B6484" w:rsidRDefault="009B6484" w:rsidP="009B6484"/>
    <w:p w14:paraId="7D642DFA" w14:textId="77777777" w:rsidR="009B6484" w:rsidRDefault="009B6484" w:rsidP="009B6484"/>
    <w:p w14:paraId="0744D9EB" w14:textId="77777777" w:rsidR="009B6484" w:rsidRPr="00E42AD9" w:rsidRDefault="009B6484" w:rsidP="009B6484">
      <w:pPr>
        <w:ind w:left="2880"/>
        <w:rPr>
          <w:b/>
          <w:bCs/>
        </w:rPr>
      </w:pPr>
      <w:r w:rsidRPr="00E42AD9">
        <w:rPr>
          <w:b/>
          <w:bCs/>
        </w:rPr>
        <w:t>Demonstration</w:t>
      </w:r>
    </w:p>
    <w:p w14:paraId="7768B6DA" w14:textId="77777777" w:rsidR="009B6484" w:rsidRDefault="009B6484" w:rsidP="009B6484"/>
    <w:p w14:paraId="073BC907" w14:textId="77777777" w:rsidR="009B6484" w:rsidRDefault="009B6484" w:rsidP="009B6484">
      <w:proofErr w:type="gramStart"/>
      <w:r>
        <w:t>The</w:t>
      </w:r>
      <w:proofErr w:type="gramEnd"/>
      <w:r>
        <w:t xml:space="preserve"> full demonstration of this project is provided through our GitHub repository.</w:t>
      </w:r>
    </w:p>
    <w:p w14:paraId="1B9BC087" w14:textId="77777777" w:rsidR="009B6484" w:rsidRDefault="009B6484" w:rsidP="009B6484"/>
    <w:p w14:paraId="4135AA40" w14:textId="77777777" w:rsidR="009B6484" w:rsidRDefault="009B6484" w:rsidP="009B6484">
      <w:r>
        <w:t>GitHub Repository Link:</w:t>
      </w:r>
    </w:p>
    <w:p w14:paraId="42D11D5C" w14:textId="77777777" w:rsidR="009B6484" w:rsidRDefault="009B6484" w:rsidP="009B6484">
      <w:hyperlink r:id="rId13" w:history="1">
        <w:r w:rsidRPr="0000788C">
          <w:rPr>
            <w:rStyle w:val="Hyperlink"/>
          </w:rPr>
          <w:t>https://github.com/Ravanex/NetworksProject</w:t>
        </w:r>
      </w:hyperlink>
    </w:p>
    <w:p w14:paraId="6B603088" w14:textId="77777777" w:rsidR="009B6484" w:rsidRDefault="009B6484" w:rsidP="009B6484"/>
    <w:p w14:paraId="6432B0A3" w14:textId="77777777" w:rsidR="009B6484" w:rsidRDefault="009B6484" w:rsidP="009B6484">
      <w:r>
        <w:t>The repository includes:</w:t>
      </w:r>
    </w:p>
    <w:p w14:paraId="07AF5853" w14:textId="77777777" w:rsidR="009B6484" w:rsidRDefault="009B6484" w:rsidP="009B6484"/>
    <w:p w14:paraId="6CDC2C56" w14:textId="77777777" w:rsidR="009B6484" w:rsidRDefault="009B6484" w:rsidP="009B6484">
      <w:r>
        <w:t>- The full application code with both modes</w:t>
      </w:r>
    </w:p>
    <w:p w14:paraId="559DC452" w14:textId="77777777" w:rsidR="009B6484" w:rsidRDefault="009B6484" w:rsidP="009B6484">
      <w:r>
        <w:t xml:space="preserve">- The </w:t>
      </w:r>
      <w:proofErr w:type="spellStart"/>
      <w:r>
        <w:t>Tkinter</w:t>
      </w:r>
      <w:proofErr w:type="spellEnd"/>
      <w:r>
        <w:t xml:space="preserve"> launcher</w:t>
      </w:r>
    </w:p>
    <w:p w14:paraId="208158FB" w14:textId="77777777" w:rsidR="009B6484" w:rsidRDefault="009B6484" w:rsidP="009B6484">
      <w:r>
        <w:t>- All the networking, encoding, and display modules</w:t>
      </w:r>
    </w:p>
    <w:p w14:paraId="1D3F4AD6" w14:textId="77777777" w:rsidR="009B6484" w:rsidRDefault="009B6484" w:rsidP="009B6484">
      <w:r>
        <w:t>- A requirements file</w:t>
      </w:r>
    </w:p>
    <w:p w14:paraId="2026A951" w14:textId="77777777" w:rsidR="009B6484" w:rsidRDefault="009B6484" w:rsidP="009B6484">
      <w:r>
        <w:t>- This report (Project_Report.docx)</w:t>
      </w:r>
    </w:p>
    <w:p w14:paraId="063A5D66" w14:textId="77777777" w:rsidR="009B6484" w:rsidRDefault="009B6484" w:rsidP="009B6484">
      <w:r>
        <w:t>- A simple README explaining how to run the program</w:t>
      </w:r>
    </w:p>
    <w:p w14:paraId="081DC4C9" w14:textId="77777777" w:rsidR="009B6484" w:rsidRDefault="009B6484" w:rsidP="009B6484">
      <w:r>
        <w:t>The application can be run on any two computers (or two virtual machines) that:</w:t>
      </w:r>
    </w:p>
    <w:p w14:paraId="7913055E" w14:textId="77777777" w:rsidR="009B6484" w:rsidRDefault="009B6484" w:rsidP="009B6484">
      <w:r>
        <w:t>- Are on the same local network.</w:t>
      </w:r>
    </w:p>
    <w:p w14:paraId="69C1E9BF" w14:textId="77777777" w:rsidR="009B6484" w:rsidRDefault="009B6484" w:rsidP="009B6484">
      <w:proofErr w:type="gramStart"/>
      <w:r>
        <w:t>- Have</w:t>
      </w:r>
      <w:proofErr w:type="gramEnd"/>
      <w:r>
        <w:t xml:space="preserve"> Python and the required libraries installed.</w:t>
      </w:r>
    </w:p>
    <w:p w14:paraId="7A7E8AF1" w14:textId="28C8A324" w:rsidR="009B6484" w:rsidRPr="0046594C" w:rsidRDefault="009B6484" w:rsidP="0046594C">
      <w:pPr>
        <w:ind w:firstLine="0"/>
        <w:rPr>
          <w:b/>
          <w:bCs/>
        </w:rPr>
      </w:pPr>
    </w:p>
    <w:p w14:paraId="63A52A8C" w14:textId="77777777" w:rsidR="009B6484" w:rsidRPr="00ED00DA" w:rsidRDefault="009B6484" w:rsidP="009B6484">
      <w:pPr>
        <w:ind w:left="2880"/>
        <w:rPr>
          <w:b/>
          <w:bCs/>
        </w:rPr>
      </w:pPr>
      <w:r>
        <w:t xml:space="preserve">     </w:t>
      </w:r>
      <w:r w:rsidRPr="00E42AD9">
        <w:rPr>
          <w:b/>
          <w:bCs/>
        </w:rPr>
        <w:t>Reflection</w:t>
      </w:r>
    </w:p>
    <w:p w14:paraId="525E30EC" w14:textId="77777777" w:rsidR="009B6484" w:rsidRDefault="009B6484" w:rsidP="009B6484"/>
    <w:p w14:paraId="0287B570" w14:textId="77777777" w:rsidR="009B6484" w:rsidRDefault="009B6484" w:rsidP="009B6484">
      <w:r>
        <w:lastRenderedPageBreak/>
        <w:t xml:space="preserve">This project helped us understand how real-time screen streaming works at a basic level. By only using Python, sockets, </w:t>
      </w:r>
      <w:proofErr w:type="spellStart"/>
      <w:r>
        <w:t>Tkinter</w:t>
      </w:r>
      <w:proofErr w:type="spellEnd"/>
      <w:r>
        <w:t xml:space="preserve">, and OpenCV, we had to think through every step of the process. Capturing frames to </w:t>
      </w:r>
      <w:proofErr w:type="gramStart"/>
      <w:r>
        <w:t>sending</w:t>
      </w:r>
      <w:proofErr w:type="gramEnd"/>
      <w:r>
        <w:t xml:space="preserve"> them over the network and finally displaying them smoothly.</w:t>
      </w:r>
    </w:p>
    <w:p w14:paraId="2B484C27" w14:textId="77777777" w:rsidR="009B6484" w:rsidRDefault="009B6484" w:rsidP="009B6484"/>
    <w:p w14:paraId="0F9E2C12" w14:textId="77777777" w:rsidR="009B6484" w:rsidRDefault="009B6484" w:rsidP="009B6484">
      <w:r>
        <w:t xml:space="preserve">We learned how to set up TCP connections, manage continuous data streams, encode and decode images, and build a simple GUI to control everything. Keeping the toolset </w:t>
      </w:r>
      <w:proofErr w:type="gramStart"/>
      <w:r>
        <w:t>minimal</w:t>
      </w:r>
      <w:proofErr w:type="gramEnd"/>
      <w:r>
        <w:t xml:space="preserve"> forced us to understand the networking logic instead of relying on pre-built libraries.</w:t>
      </w:r>
    </w:p>
    <w:p w14:paraId="33928B6F" w14:textId="420D65FC" w:rsidR="576062CF" w:rsidRDefault="576062CF" w:rsidP="009B6484">
      <w:pPr>
        <w:ind w:firstLine="0"/>
      </w:pPr>
    </w:p>
    <w:p w14:paraId="380713AD" w14:textId="32C5FFB6" w:rsidR="576062CF" w:rsidRPr="006F4709" w:rsidRDefault="576062CF" w:rsidP="576062CF">
      <w:pPr>
        <w:rPr>
          <w:b/>
          <w:bCs/>
        </w:rPr>
      </w:pPr>
    </w:p>
    <w:p w14:paraId="0AB057B8" w14:textId="77777777" w:rsidR="576062CF" w:rsidRDefault="00000000" w:rsidP="009B6484">
      <w:pPr>
        <w:pStyle w:val="SectionTitle"/>
        <w:jc w:val="left"/>
      </w:pPr>
      <w:sdt>
        <w:sdtPr>
          <w:id w:val="682713825"/>
          <w:placeholder>
            <w:docPart w:val="31FF6DF5509C47B7BB0B9C5A172662BB"/>
          </w:placeholder>
          <w:temporary/>
          <w:showingPlcHdr/>
          <w15:appearance w15:val="hidden"/>
        </w:sdtPr>
        <w:sdtContent>
          <w:r w:rsidR="00FA4C9E" w:rsidRPr="576062CF">
            <w:t>References</w:t>
          </w:r>
        </w:sdtContent>
      </w:sdt>
      <w:r w:rsidR="576062CF" w:rsidRPr="576062CF">
        <w:t xml:space="preserve"> </w:t>
      </w:r>
    </w:p>
    <w:p w14:paraId="0450D56B" w14:textId="77777777" w:rsidR="0046594C" w:rsidRPr="0046594C" w:rsidRDefault="0046594C" w:rsidP="0046594C">
      <w:pPr>
        <w:ind w:firstLine="0"/>
      </w:pPr>
      <w:r w:rsidRPr="0046594C">
        <w:rPr>
          <w:b/>
          <w:bCs/>
        </w:rPr>
        <w:t>Python Socket Documentation</w:t>
      </w:r>
      <w:r w:rsidRPr="0046594C">
        <w:br/>
        <w:t>Python Software Foundation. (n.d.). </w:t>
      </w:r>
      <w:r w:rsidRPr="0046594C">
        <w:rPr>
          <w:i/>
          <w:iCs/>
        </w:rPr>
        <w:t>socket — Low-level networking interface</w:t>
      </w:r>
      <w:r w:rsidRPr="0046594C">
        <w:t>. Python 3.x Documentation. Retrieved December 10, 2025, from </w:t>
      </w:r>
      <w:hyperlink r:id="rId14" w:tgtFrame="_blank" w:history="1">
        <w:r w:rsidRPr="0046594C">
          <w:rPr>
            <w:rStyle w:val="Hyperlink"/>
          </w:rPr>
          <w:t>https://docs.python.org/3/library/socket.html</w:t>
        </w:r>
      </w:hyperlink>
    </w:p>
    <w:p w14:paraId="2C181269" w14:textId="77777777" w:rsidR="0046594C" w:rsidRPr="0046594C" w:rsidRDefault="0046594C" w:rsidP="0046594C">
      <w:pPr>
        <w:ind w:firstLine="0"/>
      </w:pPr>
      <w:r w:rsidRPr="0046594C">
        <w:rPr>
          <w:b/>
          <w:bCs/>
        </w:rPr>
        <w:t>OpenCV Documentation</w:t>
      </w:r>
      <w:r w:rsidRPr="0046594C">
        <w:br/>
        <w:t>OpenCV.[</w:t>
      </w:r>
      <w:hyperlink r:id="rId15" w:tgtFrame="_blank" w:history="1">
        <w:r w:rsidRPr="0046594C">
          <w:rPr>
            <w:rStyle w:val="Hyperlink"/>
          </w:rPr>
          <w:t>1</w:t>
        </w:r>
      </w:hyperlink>
      <w:r w:rsidRPr="0046594C">
        <w:t>][</w:t>
      </w:r>
      <w:hyperlink r:id="rId16" w:tgtFrame="_blank" w:history="1">
        <w:r w:rsidRPr="0046594C">
          <w:rPr>
            <w:rStyle w:val="Hyperlink"/>
          </w:rPr>
          <w:t>2</w:t>
        </w:r>
      </w:hyperlink>
      <w:r w:rsidRPr="0046594C">
        <w:t>][</w:t>
      </w:r>
      <w:hyperlink r:id="rId17" w:tgtFrame="_blank" w:history="1">
        <w:r w:rsidRPr="0046594C">
          <w:rPr>
            <w:rStyle w:val="Hyperlink"/>
          </w:rPr>
          <w:t>3</w:t>
        </w:r>
      </w:hyperlink>
      <w:r w:rsidRPr="0046594C">
        <w:t>] (n.d.). </w:t>
      </w:r>
      <w:r w:rsidRPr="0046594C">
        <w:rPr>
          <w:i/>
          <w:iCs/>
        </w:rPr>
        <w:t>OpenCV documentation</w:t>
      </w:r>
      <w:r w:rsidRPr="0046594C">
        <w:t>. Retrieved December 10, 2025, from </w:t>
      </w:r>
      <w:hyperlink r:id="rId18" w:tgtFrame="_blank" w:history="1">
        <w:r w:rsidRPr="0046594C">
          <w:rPr>
            <w:rStyle w:val="Hyperlink"/>
          </w:rPr>
          <w:t>https://docs.opencv.org</w:t>
        </w:r>
      </w:hyperlink>
    </w:p>
    <w:p w14:paraId="328703E3" w14:textId="77777777" w:rsidR="0046594C" w:rsidRPr="0046594C" w:rsidRDefault="0046594C" w:rsidP="0046594C">
      <w:pPr>
        <w:ind w:firstLine="0"/>
      </w:pPr>
      <w:proofErr w:type="spellStart"/>
      <w:r w:rsidRPr="0046594C">
        <w:rPr>
          <w:b/>
          <w:bCs/>
        </w:rPr>
        <w:t>Tkinter</w:t>
      </w:r>
      <w:proofErr w:type="spellEnd"/>
      <w:r w:rsidRPr="0046594C">
        <w:rPr>
          <w:b/>
          <w:bCs/>
        </w:rPr>
        <w:t xml:space="preserve"> Documentation</w:t>
      </w:r>
      <w:r w:rsidRPr="0046594C">
        <w:br/>
        <w:t>Python Software Foundation.[</w:t>
      </w:r>
      <w:hyperlink r:id="rId19" w:tgtFrame="_blank" w:history="1">
        <w:r w:rsidRPr="0046594C">
          <w:rPr>
            <w:rStyle w:val="Hyperlink"/>
          </w:rPr>
          <w:t>4</w:t>
        </w:r>
      </w:hyperlink>
      <w:r w:rsidRPr="0046594C">
        <w:t>] (n.d.). </w:t>
      </w:r>
      <w:proofErr w:type="spellStart"/>
      <w:r w:rsidRPr="0046594C">
        <w:rPr>
          <w:i/>
          <w:iCs/>
        </w:rPr>
        <w:t>tkinter</w:t>
      </w:r>
      <w:proofErr w:type="spellEnd"/>
      <w:r w:rsidRPr="0046594C">
        <w:rPr>
          <w:i/>
          <w:iCs/>
        </w:rPr>
        <w:t xml:space="preserve"> — Python interface to </w:t>
      </w:r>
      <w:proofErr w:type="spellStart"/>
      <w:r w:rsidRPr="0046594C">
        <w:rPr>
          <w:i/>
          <w:iCs/>
        </w:rPr>
        <w:t>Tcl</w:t>
      </w:r>
      <w:proofErr w:type="spellEnd"/>
      <w:r w:rsidRPr="0046594C">
        <w:rPr>
          <w:i/>
          <w:iCs/>
        </w:rPr>
        <w:t>/Tk</w:t>
      </w:r>
      <w:r w:rsidRPr="0046594C">
        <w:t>.[</w:t>
      </w:r>
      <w:hyperlink r:id="rId20" w:tgtFrame="_blank" w:history="1">
        <w:r w:rsidRPr="0046594C">
          <w:rPr>
            <w:rStyle w:val="Hyperlink"/>
          </w:rPr>
          <w:t>5</w:t>
        </w:r>
      </w:hyperlink>
      <w:r w:rsidRPr="0046594C">
        <w:t>] Python 3.x Documentation. Retrieved December 10, 2025, from </w:t>
      </w:r>
      <w:hyperlink r:id="rId21" w:tgtFrame="_blank" w:history="1">
        <w:r w:rsidRPr="0046594C">
          <w:rPr>
            <w:rStyle w:val="Hyperlink"/>
          </w:rPr>
          <w:t>https://docs.python.org/3/library/tkinter.html</w:t>
        </w:r>
      </w:hyperlink>
    </w:p>
    <w:p w14:paraId="6C411570" w14:textId="26357E08" w:rsidR="576062CF" w:rsidRPr="009B6484" w:rsidRDefault="576062CF" w:rsidP="009B6484">
      <w:pPr>
        <w:ind w:firstLine="0"/>
      </w:pPr>
    </w:p>
    <w:sectPr w:rsidR="576062CF" w:rsidRPr="009B648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872C" w14:textId="77777777" w:rsidR="00AE3AE7" w:rsidRDefault="00AE3AE7">
      <w:pPr>
        <w:spacing w:line="240" w:lineRule="auto"/>
      </w:pPr>
      <w:r>
        <w:separator/>
      </w:r>
    </w:p>
  </w:endnote>
  <w:endnote w:type="continuationSeparator" w:id="0">
    <w:p w14:paraId="0D837B59" w14:textId="77777777" w:rsidR="00AE3AE7" w:rsidRDefault="00AE3AE7">
      <w:pPr>
        <w:spacing w:line="240" w:lineRule="auto"/>
      </w:pPr>
      <w:r>
        <w:continuationSeparator/>
      </w:r>
    </w:p>
  </w:endnote>
  <w:endnote w:type="continuationNotice" w:id="1">
    <w:p w14:paraId="476E676D" w14:textId="77777777" w:rsidR="00AE3AE7" w:rsidRDefault="00AE3AE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486A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0AEEC5B5" w14:textId="77777777" w:rsidTr="733B038C">
      <w:tc>
        <w:tcPr>
          <w:tcW w:w="3120" w:type="dxa"/>
        </w:tcPr>
        <w:p w14:paraId="59ADC3E9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7A41A78B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3C580E6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523758B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1994F4B9" w14:textId="77777777" w:rsidTr="733B038C">
      <w:tc>
        <w:tcPr>
          <w:tcW w:w="3120" w:type="dxa"/>
        </w:tcPr>
        <w:p w14:paraId="09221868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7C0F00A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69913AE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27D1003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0443" w14:textId="77777777" w:rsidR="00AE3AE7" w:rsidRDefault="00AE3AE7">
      <w:pPr>
        <w:spacing w:line="240" w:lineRule="auto"/>
      </w:pPr>
      <w:r>
        <w:separator/>
      </w:r>
    </w:p>
  </w:footnote>
  <w:footnote w:type="continuationSeparator" w:id="0">
    <w:p w14:paraId="3905F1EF" w14:textId="77777777" w:rsidR="00AE3AE7" w:rsidRDefault="00AE3AE7">
      <w:pPr>
        <w:spacing w:line="240" w:lineRule="auto"/>
      </w:pPr>
      <w:r>
        <w:continuationSeparator/>
      </w:r>
    </w:p>
  </w:footnote>
  <w:footnote w:type="continuationNotice" w:id="1">
    <w:p w14:paraId="2C0EED49" w14:textId="77777777" w:rsidR="00AE3AE7" w:rsidRDefault="00AE3AE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94E2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06AE3D1D" w14:textId="77777777" w:rsidTr="008830C9">
      <w:tc>
        <w:tcPr>
          <w:tcW w:w="3120" w:type="dxa"/>
        </w:tcPr>
        <w:p w14:paraId="5B7F0C1E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04472E1459824D25BAD3F5C6C3E7B150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CC3829D841E2454BA29A1158D885FCD7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3400B2CA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19D7CBB2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656B4605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0C1E52F6" w14:textId="77777777" w:rsidTr="00FD478C">
      <w:tc>
        <w:tcPr>
          <w:tcW w:w="3120" w:type="dxa"/>
        </w:tcPr>
        <w:p w14:paraId="702C5AF0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6ED3543D8FF24B0EA124C6985B0CC07C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70A9A79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78F362E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2616F74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84"/>
    <w:rsid w:val="002C3BE4"/>
    <w:rsid w:val="002F7E04"/>
    <w:rsid w:val="00371BD9"/>
    <w:rsid w:val="0042207D"/>
    <w:rsid w:val="0046594C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9B6484"/>
    <w:rsid w:val="00A648B6"/>
    <w:rsid w:val="00A75901"/>
    <w:rsid w:val="00AE3AE7"/>
    <w:rsid w:val="00B5233A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03C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465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Ravanex/NetworksProject" TargetMode="External"/><Relationship Id="rId18" Type="http://schemas.openxmlformats.org/officeDocument/2006/relationships/hyperlink" Target="https://www.google.com/url?sa=E&amp;q=https%3A%2F%2Fdocs.opencv.org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google.com/url?sa=E&amp;q=https%3A%2F%2Fdocs.python.org%2F3%2Flibrary%2Ftkinter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yperlink" Target="https://www.google.com/url?sa=E&amp;q=https%3A%2F%2Fvertexaisearch.cloud.google.com%2Fgrounding-api-redirect%2FAUZIYQELyREG-qqj-QAYEnPJyog-MFIP4Tedu_m7Mp0EQ5q-ToHIjVxDgLOPSKnhFbzUKRBF1z9sYRR5DDJLqhgXpTGGO_xx0AWZKw5o-gazTMWlfpzZ6-TG0dsFEKlYBSUvQSR71OTvsc9nD_PIqcA%3D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q=https%3A%2F%2Fvertexaisearch.cloud.google.com%2Fgrounding-api-redirect%2FAUZIYQFjBRcx_VdECvV_vnWW4sDuqlf46kJswW04V6-g_Qjgr4zEnjzyGsTZgUMXfC6MxmBhHcLfSFYMruVUDT9xS9h-2bLVLCKi6WpjOk7VdTsNgzsPAGCt_vkRvZtWbH3zWwlv34_3Q4AgO4bxlQ%3D%3D" TargetMode="External"/><Relationship Id="rId20" Type="http://schemas.openxmlformats.org/officeDocument/2006/relationships/hyperlink" Target="https://www.google.com/url?sa=E&amp;q=https%3A%2F%2Fvertexaisearch.cloud.google.com%2Fgrounding-api-redirect%2FAUZIYQEz1UZ6FEWu6nJQtUBSdJvDig7IGV3rz3qZ_no-AJ2ARPX_X3c-0hIvCo2r4S4p0jFm-Hp4P2rFBZNUHeaYUtpyel2NOiy1ndR76YVce-12hcUF2xTGvKsc2mRTahe7W3jxr1wTwgoDZR4%3D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www.google.com/url?sa=E&amp;q=https%3A%2F%2Fvertexaisearch.cloud.google.com%2Fgrounding-api-redirect%2FAUZIYQFcvKB4SHoBUdpXhYrkmCGqLTCimQEk9-QPQ5Vw4Eq7COelwenENhA8WOPydCubdJe_prR7O45AlBIUcDA7EEznpCd-sEpWkvywm1LZLfMGFd-vHV_nhP4L7W9lfkMnOk41Ywp8FIxpsQ%3D%3D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s://www.google.com/url?sa=E&amp;q=https%3A%2F%2Fvertexaisearch.cloud.google.com%2Fgrounding-api-redirect%2FAUZIYQGP2XxItKDLHU2qDNImwnowreBnat0teiL-OnvrW69pTN-ZTHi11u0cUEcP-HSL3gUU7A5MKRKHSAjXgMaZ-H8DvA4C1Kk5pCLeDFW_Kl42UejvDbZuXNLphJ7XGjx9BuZyMA%3D%3D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www.google.com/url?sa=E&amp;q=https%3A%2F%2Fdocs.python.org%2F3%2Flibrary%2Fsocket.html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lt%20leader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F6DF5509C47B7BB0B9C5A17266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9C5E2-184D-404B-8744-FABC85676A63}"/>
      </w:docPartPr>
      <w:docPartBody>
        <w:p w:rsidR="00000000" w:rsidRDefault="00000000">
          <w:pPr>
            <w:pStyle w:val="31FF6DF5509C47B7BB0B9C5A172662BB"/>
          </w:pPr>
          <w:r w:rsidRPr="576062CF">
            <w:t>References</w:t>
          </w:r>
        </w:p>
      </w:docPartBody>
    </w:docPart>
    <w:docPart>
      <w:docPartPr>
        <w:name w:val="04472E1459824D25BAD3F5C6C3E7B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BBEB7-775E-4D50-A88F-22894D044FEE}"/>
      </w:docPartPr>
      <w:docPartBody>
        <w:p w:rsidR="00000000" w:rsidRDefault="00000000">
          <w:pPr>
            <w:pStyle w:val="04472E1459824D25BAD3F5C6C3E7B150"/>
          </w:pPr>
          <w:r>
            <w:t>456</w:t>
          </w:r>
        </w:p>
      </w:docPartBody>
    </w:docPart>
    <w:docPart>
      <w:docPartPr>
        <w:name w:val="CC3829D841E2454BA29A1158D885F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ACF26-B027-43F9-8FF5-A9D985AEB9BC}"/>
      </w:docPartPr>
      <w:docPartBody>
        <w:p w:rsidR="00000000" w:rsidRDefault="00000000">
          <w:pPr>
            <w:pStyle w:val="CC3829D841E2454BA29A1158D885FCD7"/>
          </w:pPr>
          <w:r w:rsidRPr="576062CF">
            <w:t>Row Head</w:t>
          </w:r>
        </w:p>
      </w:docPartBody>
    </w:docPart>
    <w:docPart>
      <w:docPartPr>
        <w:name w:val="6ED3543D8FF24B0EA124C6985B0CC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13EC2-57FC-4FFA-A4FB-5A90CB754181}"/>
      </w:docPartPr>
      <w:docPartBody>
        <w:p w:rsidR="00000000" w:rsidRDefault="00000000">
          <w:pPr>
            <w:pStyle w:val="6ED3543D8FF24B0EA124C6985B0CC07C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9E"/>
    <w:rsid w:val="00A648B6"/>
    <w:rsid w:val="00FC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B27EF81B8E4364A612A6E12C9C1BD4">
    <w:name w:val="E0B27EF81B8E4364A612A6E12C9C1BD4"/>
  </w:style>
  <w:style w:type="paragraph" w:customStyle="1" w:styleId="7BFB9F311B454D74A927ACE32229ECCC">
    <w:name w:val="7BFB9F311B454D74A927ACE32229ECCC"/>
  </w:style>
  <w:style w:type="paragraph" w:customStyle="1" w:styleId="689ECE2399A249968935C3C06ED24466">
    <w:name w:val="689ECE2399A249968935C3C06ED24466"/>
  </w:style>
  <w:style w:type="paragraph" w:customStyle="1" w:styleId="445D7A8352A84C0AB99C733FB55EA8AD">
    <w:name w:val="445D7A8352A84C0AB99C733FB55EA8AD"/>
  </w:style>
  <w:style w:type="paragraph" w:customStyle="1" w:styleId="B3C87B4DB2E841CBAA99FD973D7092BA">
    <w:name w:val="B3C87B4DB2E841CBAA99FD973D7092BA"/>
  </w:style>
  <w:style w:type="paragraph" w:customStyle="1" w:styleId="408BA7D2162D4727928365C8BE22B78A">
    <w:name w:val="408BA7D2162D4727928365C8BE22B78A"/>
  </w:style>
  <w:style w:type="paragraph" w:customStyle="1" w:styleId="B1D4580EF61248AC94527D765A015533">
    <w:name w:val="B1D4580EF61248AC94527D765A015533"/>
  </w:style>
  <w:style w:type="paragraph" w:customStyle="1" w:styleId="CF4AEEDA38624EB99FCB8B91841B3C76">
    <w:name w:val="CF4AEEDA38624EB99FCB8B91841B3C76"/>
  </w:style>
  <w:style w:type="paragraph" w:customStyle="1" w:styleId="08204CF3A6354663AB3F963EB81E7AA6">
    <w:name w:val="08204CF3A6354663AB3F963EB81E7AA6"/>
  </w:style>
  <w:style w:type="paragraph" w:customStyle="1" w:styleId="150BEB2F1CF9425EA3563E870CC2BD74">
    <w:name w:val="150BEB2F1CF9425EA3563E870CC2BD74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31BF7BA66BBB4AA7A642A51A7C5B2312">
    <w:name w:val="31BF7BA66BBB4AA7A642A51A7C5B2312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A4B0F63D67F340EC85DB0A4FEFECF129">
    <w:name w:val="A4B0F63D67F340EC85DB0A4FEFECF129"/>
  </w:style>
  <w:style w:type="paragraph" w:customStyle="1" w:styleId="CEA0523564264641AE0ED0671F473B54">
    <w:name w:val="CEA0523564264641AE0ED0671F473B54"/>
  </w:style>
  <w:style w:type="paragraph" w:customStyle="1" w:styleId="2841D22612B84955B19CCCEEC7CE3FC9">
    <w:name w:val="2841D22612B84955B19CCCEEC7CE3FC9"/>
  </w:style>
  <w:style w:type="paragraph" w:customStyle="1" w:styleId="BE36DDDBCDF3438FACB511609602F5DB">
    <w:name w:val="BE36DDDBCDF3438FACB511609602F5DB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paragraph" w:customStyle="1" w:styleId="A7BCDEF646CE4F5E888D1AA67E908525">
    <w:name w:val="A7BCDEF646CE4F5E888D1AA67E908525"/>
  </w:style>
  <w:style w:type="paragraph" w:customStyle="1" w:styleId="5B94475F2477441BB3B756A4D5CB65BC">
    <w:name w:val="5B94475F2477441BB3B756A4D5CB65BC"/>
  </w:style>
  <w:style w:type="paragraph" w:customStyle="1" w:styleId="A3A2CB859221412A8208C28D987570B7">
    <w:name w:val="A3A2CB859221412A8208C28D987570B7"/>
  </w:style>
  <w:style w:type="paragraph" w:customStyle="1" w:styleId="7D7AC0B546454AC983959127BB9B6EA0">
    <w:name w:val="7D7AC0B546454AC983959127BB9B6EA0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paragraph" w:customStyle="1" w:styleId="EB36D3ED0AB0436984F0610CDEDEC65A">
    <w:name w:val="EB36D3ED0AB0436984F0610CDEDEC65A"/>
  </w:style>
  <w:style w:type="paragraph" w:customStyle="1" w:styleId="3BFEC12E335C43069B14B1274CB6156C">
    <w:name w:val="3BFEC12E335C43069B14B1274CB6156C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paragraph" w:customStyle="1" w:styleId="5E65B9E5B4A44127ADB507F9F879FD57">
    <w:name w:val="5E65B9E5B4A44127ADB507F9F879FD57"/>
  </w:style>
  <w:style w:type="paragraph" w:customStyle="1" w:styleId="1F0A5FBBDF394B698E9AE85E15E62E0B">
    <w:name w:val="1F0A5FBBDF394B698E9AE85E15E62E0B"/>
  </w:style>
  <w:style w:type="paragraph" w:customStyle="1" w:styleId="92A7C2863F0747EE99761C9D4DB37C0D">
    <w:name w:val="92A7C2863F0747EE99761C9D4DB37C0D"/>
  </w:style>
  <w:style w:type="paragraph" w:customStyle="1" w:styleId="83B5AD712CA74E4BA3320FC6BC36DF6E">
    <w:name w:val="83B5AD712CA74E4BA3320FC6BC36DF6E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paragraph" w:customStyle="1" w:styleId="C9C8736FEFB749C7A810F403037A7CDD">
    <w:name w:val="C9C8736FEFB749C7A810F403037A7CDD"/>
  </w:style>
  <w:style w:type="paragraph" w:customStyle="1" w:styleId="944AF9B4CB9A49C59A4D5349FD6EA783">
    <w:name w:val="944AF9B4CB9A49C59A4D5349FD6EA783"/>
  </w:style>
  <w:style w:type="paragraph" w:customStyle="1" w:styleId="31FF6DF5509C47B7BB0B9C5A172662BB">
    <w:name w:val="31FF6DF5509C47B7BB0B9C5A172662BB"/>
  </w:style>
  <w:style w:type="paragraph" w:customStyle="1" w:styleId="6FBFE454DDB245F085E9CA9C8FF6AF80">
    <w:name w:val="6FBFE454DDB245F085E9CA9C8FF6AF80"/>
  </w:style>
  <w:style w:type="paragraph" w:customStyle="1" w:styleId="0C264FEE02D34575A2129A5C4766B997">
    <w:name w:val="0C264FEE02D34575A2129A5C4766B997"/>
  </w:style>
  <w:style w:type="paragraph" w:customStyle="1" w:styleId="656073C7257949F08E8D39C90839D583">
    <w:name w:val="656073C7257949F08E8D39C90839D583"/>
  </w:style>
  <w:style w:type="paragraph" w:customStyle="1" w:styleId="4454CAEB82EB4D92BC8FA39CFF33FC11">
    <w:name w:val="4454CAEB82EB4D92BC8FA39CFF33FC11"/>
  </w:style>
  <w:style w:type="paragraph" w:customStyle="1" w:styleId="3579A8F921634866A9B49FA4FE57624B">
    <w:name w:val="3579A8F921634866A9B49FA4FE57624B"/>
  </w:style>
  <w:style w:type="paragraph" w:customStyle="1" w:styleId="8F80BC1073CE494E9211D85641FB5C1F">
    <w:name w:val="8F80BC1073CE494E9211D85641FB5C1F"/>
  </w:style>
  <w:style w:type="paragraph" w:customStyle="1" w:styleId="864D5F60AD0340B9B27D065085346193">
    <w:name w:val="864D5F60AD0340B9B27D065085346193"/>
  </w:style>
  <w:style w:type="paragraph" w:customStyle="1" w:styleId="A8974DB16BF7496CBEC0902A186066A0">
    <w:name w:val="A8974DB16BF7496CBEC0902A186066A0"/>
  </w:style>
  <w:style w:type="paragraph" w:customStyle="1" w:styleId="ACEB957F60444D0695A70F4F1F563B39">
    <w:name w:val="ACEB957F60444D0695A70F4F1F563B39"/>
  </w:style>
  <w:style w:type="paragraph" w:customStyle="1" w:styleId="21EDECEA436E4DE7AC9D1C41C8B27321">
    <w:name w:val="21EDECEA436E4DE7AC9D1C41C8B27321"/>
  </w:style>
  <w:style w:type="paragraph" w:customStyle="1" w:styleId="8C426C1A07DB4FF496B7210B03CA62B6">
    <w:name w:val="8C426C1A07DB4FF496B7210B03CA62B6"/>
  </w:style>
  <w:style w:type="paragraph" w:customStyle="1" w:styleId="ED003400EF9745EE8D2AD0B959A92428">
    <w:name w:val="ED003400EF9745EE8D2AD0B959A92428"/>
  </w:style>
  <w:style w:type="paragraph" w:customStyle="1" w:styleId="520D12A61E4449A18DEEAF59D7142C05">
    <w:name w:val="520D12A61E4449A18DEEAF59D7142C05"/>
  </w:style>
  <w:style w:type="paragraph" w:customStyle="1" w:styleId="2E8D373ED95F4B6C9E01563F5BBCE6E7">
    <w:name w:val="2E8D373ED95F4B6C9E01563F5BBCE6E7"/>
  </w:style>
  <w:style w:type="paragraph" w:customStyle="1" w:styleId="AC4697EA378B469EBFFD66D269AFDE56">
    <w:name w:val="AC4697EA378B469EBFFD66D269AFDE56"/>
  </w:style>
  <w:style w:type="paragraph" w:customStyle="1" w:styleId="EFDF379A35B84C70B35233A725DDE4EB">
    <w:name w:val="EFDF379A35B84C70B35233A725DDE4EB"/>
  </w:style>
  <w:style w:type="paragraph" w:customStyle="1" w:styleId="C53E064C937646F78510DB4FFBFAA9F2">
    <w:name w:val="C53E064C937646F78510DB4FFBFAA9F2"/>
  </w:style>
  <w:style w:type="paragraph" w:customStyle="1" w:styleId="B3C2ED928CED423B9790CEBEC1D7425A">
    <w:name w:val="B3C2ED928CED423B9790CEBEC1D7425A"/>
  </w:style>
  <w:style w:type="paragraph" w:customStyle="1" w:styleId="15BBA15C047F4EFB9936ECF42A1A8C8E">
    <w:name w:val="15BBA15C047F4EFB9936ECF42A1A8C8E"/>
  </w:style>
  <w:style w:type="paragraph" w:customStyle="1" w:styleId="E14B5F94E7EF4C459BCD795573E47997">
    <w:name w:val="E14B5F94E7EF4C459BCD795573E47997"/>
  </w:style>
  <w:style w:type="paragraph" w:customStyle="1" w:styleId="1F3C5D18123B42BBA2FB44392C1A7BC2">
    <w:name w:val="1F3C5D18123B42BBA2FB44392C1A7BC2"/>
  </w:style>
  <w:style w:type="paragraph" w:customStyle="1" w:styleId="5EAF0F23FAA448F49981E6F066223E4D">
    <w:name w:val="5EAF0F23FAA448F49981E6F066223E4D"/>
  </w:style>
  <w:style w:type="paragraph" w:customStyle="1" w:styleId="91C1F475524E441F8975EEC2A1126A91">
    <w:name w:val="91C1F475524E441F8975EEC2A1126A91"/>
  </w:style>
  <w:style w:type="paragraph" w:customStyle="1" w:styleId="161578AE105B4653A8CC93E6061AFE74">
    <w:name w:val="161578AE105B4653A8CC93E6061AFE74"/>
  </w:style>
  <w:style w:type="paragraph" w:customStyle="1" w:styleId="1E5ED79C71544DD986FC5B1D697DD571">
    <w:name w:val="1E5ED79C71544DD986FC5B1D697DD571"/>
  </w:style>
  <w:style w:type="paragraph" w:customStyle="1" w:styleId="FBDB5DBC31794D83BB00DD95610DA75F">
    <w:name w:val="FBDB5DBC31794D83BB00DD95610DA75F"/>
  </w:style>
  <w:style w:type="paragraph" w:customStyle="1" w:styleId="47640A1EC8CF4D5E8061F7A5C8A4574B">
    <w:name w:val="47640A1EC8CF4D5E8061F7A5C8A4574B"/>
  </w:style>
  <w:style w:type="paragraph" w:customStyle="1" w:styleId="350ABD43A9004B2B9090796DF2B331A9">
    <w:name w:val="350ABD43A9004B2B9090796DF2B331A9"/>
  </w:style>
  <w:style w:type="paragraph" w:customStyle="1" w:styleId="07810337F49C4C7F973918FBD6AF3F1D">
    <w:name w:val="07810337F49C4C7F973918FBD6AF3F1D"/>
  </w:style>
  <w:style w:type="paragraph" w:customStyle="1" w:styleId="AAF8AF17634D41F4A76C200157713282">
    <w:name w:val="AAF8AF17634D41F4A76C200157713282"/>
  </w:style>
  <w:style w:type="paragraph" w:customStyle="1" w:styleId="B179838C37AA4F3EA86E88211DDEA3F2">
    <w:name w:val="B179838C37AA4F3EA86E88211DDEA3F2"/>
  </w:style>
  <w:style w:type="paragraph" w:customStyle="1" w:styleId="93682BBFF28E43EE82A405B5616E65D1">
    <w:name w:val="93682BBFF28E43EE82A405B5616E65D1"/>
  </w:style>
  <w:style w:type="paragraph" w:customStyle="1" w:styleId="54BCF57A37D848F1873B02030A6ADD63">
    <w:name w:val="54BCF57A37D848F1873B02030A6ADD63"/>
  </w:style>
  <w:style w:type="paragraph" w:customStyle="1" w:styleId="2ED7E2CDB0AB41EEB2904AA159F12DA9">
    <w:name w:val="2ED7E2CDB0AB41EEB2904AA159F12DA9"/>
  </w:style>
  <w:style w:type="paragraph" w:customStyle="1" w:styleId="3D9616ACE29540FE99170F80B89B3D3B">
    <w:name w:val="3D9616ACE29540FE99170F80B89B3D3B"/>
  </w:style>
  <w:style w:type="paragraph" w:customStyle="1" w:styleId="A9F249133520482C813F5D4A1C2E8393">
    <w:name w:val="A9F249133520482C813F5D4A1C2E8393"/>
  </w:style>
  <w:style w:type="paragraph" w:customStyle="1" w:styleId="34A2E4224C5248FBB36095CFEF8FA838">
    <w:name w:val="34A2E4224C5248FBB36095CFEF8FA838"/>
  </w:style>
  <w:style w:type="paragraph" w:customStyle="1" w:styleId="82468931D08141A694490888BD82C975">
    <w:name w:val="82468931D08141A694490888BD82C975"/>
  </w:style>
  <w:style w:type="paragraph" w:customStyle="1" w:styleId="8CC4642C25AB47FAA3576AA688B56E23">
    <w:name w:val="8CC4642C25AB47FAA3576AA688B56E23"/>
  </w:style>
  <w:style w:type="paragraph" w:customStyle="1" w:styleId="231164542B6340D58BE3F026FAAE28D6">
    <w:name w:val="231164542B6340D58BE3F026FAAE28D6"/>
  </w:style>
  <w:style w:type="paragraph" w:customStyle="1" w:styleId="1D525067510A4E2BADE9C6C365612037">
    <w:name w:val="1D525067510A4E2BADE9C6C365612037"/>
  </w:style>
  <w:style w:type="paragraph" w:customStyle="1" w:styleId="6E865405ECDD4CD78A92F14379C44E69">
    <w:name w:val="6E865405ECDD4CD78A92F14379C44E69"/>
  </w:style>
  <w:style w:type="paragraph" w:customStyle="1" w:styleId="BA3A9006B0F3437EB525A7A16E33FEAE">
    <w:name w:val="BA3A9006B0F3437EB525A7A16E33FEAE"/>
  </w:style>
  <w:style w:type="paragraph" w:customStyle="1" w:styleId="640FF788A79B4A82A01C58EE226BA179">
    <w:name w:val="640FF788A79B4A82A01C58EE226BA179"/>
  </w:style>
  <w:style w:type="paragraph" w:customStyle="1" w:styleId="58495FA4B7654E1FBF3596704DCE6C48">
    <w:name w:val="58495FA4B7654E1FBF3596704DCE6C48"/>
  </w:style>
  <w:style w:type="paragraph" w:customStyle="1" w:styleId="05C8E3EBD6274C3BB454B0EF7F51507C">
    <w:name w:val="05C8E3EBD6274C3BB454B0EF7F51507C"/>
  </w:style>
  <w:style w:type="paragraph" w:customStyle="1" w:styleId="63F6B9B0CA9247A2BA1B1320223DC4FC">
    <w:name w:val="63F6B9B0CA9247A2BA1B1320223DC4FC"/>
  </w:style>
  <w:style w:type="paragraph" w:customStyle="1" w:styleId="A44B4D1F88F44759B3E29054DF96DC0B">
    <w:name w:val="A44B4D1F88F44759B3E29054DF96DC0B"/>
  </w:style>
  <w:style w:type="paragraph" w:customStyle="1" w:styleId="38247BA34F504FCDBBA82128EC07212C">
    <w:name w:val="38247BA34F504FCDBBA82128EC07212C"/>
  </w:style>
  <w:style w:type="paragraph" w:customStyle="1" w:styleId="04472E1459824D25BAD3F5C6C3E7B150">
    <w:name w:val="04472E1459824D25BAD3F5C6C3E7B150"/>
  </w:style>
  <w:style w:type="paragraph" w:customStyle="1" w:styleId="CC3829D841E2454BA29A1158D885FCD7">
    <w:name w:val="CC3829D841E2454BA29A1158D885FCD7"/>
  </w:style>
  <w:style w:type="paragraph" w:customStyle="1" w:styleId="6ED3543D8FF24B0EA124C6985B0CC07C">
    <w:name w:val="6ED3543D8FF24B0EA124C6985B0CC07C"/>
  </w:style>
  <w:style w:type="paragraph" w:customStyle="1" w:styleId="7FF00D4BF4834A1B85A11FBAE9892F93">
    <w:name w:val="7FF00D4BF4834A1B85A11FBAE9892F93"/>
  </w:style>
  <w:style w:type="paragraph" w:customStyle="1" w:styleId="E4BD343AEEC243F286AD2EA26D2C5AB6">
    <w:name w:val="E4BD343AEEC243F286AD2EA26D2C5AB6"/>
  </w:style>
  <w:style w:type="paragraph" w:customStyle="1" w:styleId="C5C4B8801D7A42E7B79B01689676FB33">
    <w:name w:val="C5C4B8801D7A42E7B79B01689676FB33"/>
  </w:style>
  <w:style w:type="paragraph" w:customStyle="1" w:styleId="6C6C1CCB0E224643BCD09A67960A5F70">
    <w:name w:val="6C6C1CCB0E224643BCD09A67960A5F70"/>
  </w:style>
  <w:style w:type="paragraph" w:customStyle="1" w:styleId="2ACBC3B82A8E4E89B98242F42515644B">
    <w:name w:val="2ACBC3B82A8E4E89B98242F42515644B"/>
  </w:style>
  <w:style w:type="paragraph" w:customStyle="1" w:styleId="63AA0371932E46F7BF300AC74296FCA4">
    <w:name w:val="63AA0371932E46F7BF300AC74296FCA4"/>
  </w:style>
  <w:style w:type="paragraph" w:customStyle="1" w:styleId="E955E80E855C4982BAA0C0E88C97568D">
    <w:name w:val="E955E80E855C4982BAA0C0E88C97568D"/>
  </w:style>
  <w:style w:type="paragraph" w:customStyle="1" w:styleId="F90647FF8FAC4329AD0E739F76FB1F0C">
    <w:name w:val="F90647FF8FAC4329AD0E739F76FB1F0C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B3C4587D3C2F48D9B3EE2084C7EC033A">
    <w:name w:val="B3C4587D3C2F48D9B3EE2084C7EC03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edition.dotx</Template>
  <TotalTime>0</TotalTime>
  <Pages>11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2025-12-10T14:46:00Z</dcterms:created>
  <dcterms:modified xsi:type="dcterms:W3CDTF">2025-12-10T14:59:00Z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